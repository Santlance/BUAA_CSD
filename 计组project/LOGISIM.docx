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LOGISIM:</w:t>
      </w:r>
    </w:p>
    <w:p>
      <w:p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内容概览：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"http://cscore.net.cn/assets/courseware/v1/6e41b85ac5214ba79e0add1b2b61c04c/asset-v1:BUAA+B3I062410+2018_T1+type@asset+block/4.1.1.2.png"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6275" cy="2876550"/>
            <wp:effectExtent l="0" t="0" r="9525" b="381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顶层的CPU即视图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  <w:bookmarkStart w:id="0" w:name="_GoBack"/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361315</wp:posOffset>
            </wp:positionV>
            <wp:extent cx="4415155" cy="4284345"/>
            <wp:effectExtent l="0" t="0" r="4445" b="13335"/>
            <wp:wrapNone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428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eastAsia" w:ascii="宋体" w:hAnsi="宋体" w:cs="宋体"/>
          <w:sz w:val="28"/>
          <w:szCs w:val="28"/>
          <w:lang w:val="en-US" w:eastAsia="zh-CN"/>
        </w:rPr>
        <w:t>LOGISIM门电路：</w:t>
      </w: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异或门：</w:t>
      </w:r>
    </w:p>
    <w:p>
      <w:r>
        <w:drawing>
          <wp:inline distT="0" distB="0" distL="114300" distR="114300">
            <wp:extent cx="5274310" cy="3975100"/>
            <wp:effectExtent l="0" t="0" r="1397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全加器：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1711960"/>
            <wp:effectExtent l="0" t="0" r="4445" b="1016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63750"/>
            <wp:effectExtent l="0" t="0" r="635" b="889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71195"/>
            <wp:effectExtent l="0" t="0" r="0" b="1460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负数的补码实现查阅相关书籍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  <w:t>认识相关元件：</w:t>
      </w:r>
    </w:p>
    <w:p>
      <w:pPr>
        <w:rPr>
          <w:rFonts w:hint="eastAsia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0000"/>
          <w:sz w:val="24"/>
          <w:szCs w:val="24"/>
          <w:lang w:val="en-US" w:eastAsia="zh-CN"/>
        </w:rPr>
        <w:t>Tunnel：</w:t>
      </w:r>
    </w:p>
    <w:p>
      <w:r>
        <w:drawing>
          <wp:inline distT="0" distB="0" distL="114300" distR="114300">
            <wp:extent cx="5271135" cy="2247265"/>
            <wp:effectExtent l="0" t="0" r="1905" b="825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Splitter:</w:t>
      </w:r>
    </w:p>
    <w:p>
      <w:r>
        <w:drawing>
          <wp:inline distT="0" distB="0" distL="114300" distR="114300">
            <wp:extent cx="5273040" cy="1983105"/>
            <wp:effectExtent l="0" t="0" r="0" b="1333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搭建swap电路：</w:t>
      </w:r>
    </w:p>
    <w:p>
      <w:r>
        <w:drawing>
          <wp:inline distT="0" distB="0" distL="114300" distR="114300">
            <wp:extent cx="5270500" cy="4700270"/>
            <wp:effectExtent l="0" t="0" r="2540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0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28595"/>
            <wp:effectExtent l="0" t="0" r="14605" b="146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O=(I1∩S)∪(I2∩~S)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认识电路线颜色：</w:t>
      </w:r>
    </w:p>
    <w:p>
      <w:r>
        <w:drawing>
          <wp:inline distT="0" distB="0" distL="114300" distR="114300">
            <wp:extent cx="5274310" cy="3057525"/>
            <wp:effectExtent l="0" t="0" r="13970" b="571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多路选择器：</w:t>
      </w:r>
    </w:p>
    <w:p>
      <w:r>
        <w:drawing>
          <wp:inline distT="0" distB="0" distL="114300" distR="114300">
            <wp:extent cx="5269865" cy="3447415"/>
            <wp:effectExtent l="0" t="0" r="3175" b="1206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多路分配器：</w:t>
      </w:r>
    </w:p>
    <w:p>
      <w:r>
        <w:drawing>
          <wp:inline distT="0" distB="0" distL="114300" distR="114300">
            <wp:extent cx="5269865" cy="2749550"/>
            <wp:effectExtent l="0" t="0" r="3175" b="889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译码器：</w:t>
      </w:r>
    </w:p>
    <w:p>
      <w:r>
        <w:drawing>
          <wp:inline distT="0" distB="0" distL="114300" distR="114300">
            <wp:extent cx="5274310" cy="3794760"/>
            <wp:effectExtent l="0" t="0" r="1397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102235</wp:posOffset>
            </wp:positionH>
            <wp:positionV relativeFrom="paragraph">
              <wp:posOffset>324485</wp:posOffset>
            </wp:positionV>
            <wp:extent cx="5167630" cy="4308475"/>
            <wp:effectExtent l="0" t="0" r="13970" b="4445"/>
            <wp:wrapNone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430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  <w:lang w:val="en-US" w:eastAsia="zh-CN"/>
        </w:rPr>
        <w:t>逻辑位移器：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本质是通过多路分配器决定是否要经过1,2,4,8的组合的移位。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Logisim的组合电路：</w:t>
      </w:r>
    </w:p>
    <w:p>
      <w:r>
        <w:drawing>
          <wp:inline distT="0" distB="0" distL="114300" distR="114300">
            <wp:extent cx="5271135" cy="4342130"/>
            <wp:effectExtent l="0" t="0" r="1905" b="127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431415"/>
            <wp:effectExtent l="0" t="0" r="14605" b="698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分析复杂电路：</w:t>
      </w:r>
    </w:p>
    <w:p>
      <w:r>
        <w:drawing>
          <wp:inline distT="0" distB="0" distL="114300" distR="114300">
            <wp:extent cx="5269865" cy="6262370"/>
            <wp:effectExtent l="0" t="0" r="3175" b="127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6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写出表达式，进行化简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排序电路：</w:t>
      </w:r>
    </w:p>
    <w:p>
      <w:r>
        <w:drawing>
          <wp:inline distT="0" distB="0" distL="114300" distR="114300">
            <wp:extent cx="5271135" cy="4402455"/>
            <wp:effectExtent l="0" t="0" r="1905" b="1905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41880"/>
            <wp:effectExtent l="0" t="0" r="3810" b="508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98695" cy="3060065"/>
            <wp:effectExtent l="0" t="0" r="1905" b="3175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13555" cy="2621280"/>
            <wp:effectExtent l="0" t="0" r="14605" b="0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用一位swap搭四位swap，然后用冒泡排序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Logisim时序逻辑电路：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SR锁存器：</w:t>
      </w:r>
    </w:p>
    <w:p>
      <w:r>
        <w:drawing>
          <wp:inline distT="0" distB="0" distL="114300" distR="114300">
            <wp:extent cx="5269230" cy="6032500"/>
            <wp:effectExtent l="0" t="0" r="3810" b="2540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3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2715" cy="3886835"/>
            <wp:effectExtent l="0" t="0" r="14605" b="1460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388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查看书籍《数字设计和计算机体系结构》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  <w:t>时序电路相关的部件：</w:t>
      </w:r>
    </w:p>
    <w:p>
      <w:r>
        <w:drawing>
          <wp:inline distT="0" distB="0" distL="114300" distR="114300">
            <wp:extent cx="5272405" cy="3324860"/>
            <wp:effectExtent l="0" t="0" r="635" b="1270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5153025"/>
            <wp:effectExtent l="0" t="0" r="3810" b="13335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有限状态机：</w:t>
      </w:r>
    </w:p>
    <w:p>
      <w:r>
        <w:drawing>
          <wp:inline distT="0" distB="0" distL="114300" distR="114300">
            <wp:extent cx="5269230" cy="5949950"/>
            <wp:effectExtent l="0" t="0" r="3810" b="889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730115"/>
            <wp:effectExtent l="0" t="0" r="13970" b="9525"/>
            <wp:docPr id="4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看《数字设计和计算机体系结构》补充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  <w:t>2^n mod 5:</w:t>
      </w:r>
    </w:p>
    <w:p>
      <w:r>
        <w:drawing>
          <wp:inline distT="0" distB="0" distL="114300" distR="114300">
            <wp:extent cx="5268595" cy="5887085"/>
            <wp:effectExtent l="0" t="0" r="4445" b="10795"/>
            <wp:docPr id="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8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确定好状态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确定真值表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用格雷码确定表达式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构建电路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注意是Moore 还是 Mealy</w:t>
      </w:r>
    </w:p>
    <w:p>
      <w:r>
        <w:drawing>
          <wp:inline distT="0" distB="0" distL="114300" distR="114300">
            <wp:extent cx="5264150" cy="2854325"/>
            <wp:effectExtent l="0" t="0" r="8890" b="10795"/>
            <wp:docPr id="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斐波那契数列：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280670</wp:posOffset>
            </wp:positionH>
            <wp:positionV relativeFrom="paragraph">
              <wp:posOffset>94615</wp:posOffset>
            </wp:positionV>
            <wp:extent cx="4413250" cy="4535805"/>
            <wp:effectExtent l="0" t="0" r="6350" b="5715"/>
            <wp:wrapNone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453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5273675" cy="3246755"/>
            <wp:effectExtent l="0" t="0" r="14605" b="14605"/>
            <wp:docPr id="1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if(input&lt;2)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output=input;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output=fibo(input);</w:t>
      </w:r>
      <w:r>
        <w:drawing>
          <wp:inline distT="0" distB="0" distL="114300" distR="114300">
            <wp:extent cx="5250815" cy="2667000"/>
            <wp:effectExtent l="0" t="0" r="6985" b="0"/>
            <wp:docPr id="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remember this value circuit</w:t>
      </w:r>
    </w:p>
    <w:p>
      <w:r>
        <w:drawing>
          <wp:inline distT="0" distB="0" distL="114300" distR="114300">
            <wp:extent cx="5269230" cy="3110230"/>
            <wp:effectExtent l="0" t="0" r="3810" b="13970"/>
            <wp:docPr id="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Ugly,perhaps we should change the register as counter.And use the value circuit to initial register b,and use the bit extender to control the output.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  <w:t>斐波那契数列之矩阵快速幂：</w:t>
      </w:r>
    </w:p>
    <w:p>
      <w:r>
        <w:drawing>
          <wp:inline distT="0" distB="0" distL="114300" distR="114300">
            <wp:extent cx="5271135" cy="5271135"/>
            <wp:effectExtent l="0" t="0" r="1905" b="1905"/>
            <wp:docPr id="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7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936240"/>
            <wp:effectExtent l="0" t="0" r="8255" b="5080"/>
            <wp:docPr id="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we can use the bit selector to take place of the MUX.</w:t>
      </w:r>
    </w:p>
    <w:p>
      <w:r>
        <w:drawing>
          <wp:inline distT="0" distB="0" distL="114300" distR="114300">
            <wp:extent cx="5273675" cy="3140710"/>
            <wp:effectExtent l="0" t="0" r="14605" b="13970"/>
            <wp:docPr id="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The upper is self_pow,the lower is left_multiply.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if input is 0,select the self_pow,else select tht left_multiply.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self_pow:</w:t>
      </w:r>
    </w:p>
    <w:p>
      <w:r>
        <w:drawing>
          <wp:inline distT="0" distB="0" distL="114300" distR="114300">
            <wp:extent cx="5273675" cy="3034030"/>
            <wp:effectExtent l="0" t="0" r="14605" b="13970"/>
            <wp:docPr id="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 w:eastAsia="宋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left_multiply:</w:t>
      </w:r>
    </w:p>
    <w:p>
      <w:r>
        <w:drawing>
          <wp:inline distT="0" distB="0" distL="114300" distR="114300">
            <wp:extent cx="5269230" cy="2321560"/>
            <wp:effectExtent l="0" t="0" r="3810" b="10160"/>
            <wp:docPr id="1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value：</w:t>
      </w:r>
    </w:p>
    <w:p>
      <w:r>
        <w:drawing>
          <wp:inline distT="0" distB="0" distL="114300" distR="114300">
            <wp:extent cx="5273675" cy="2037715"/>
            <wp:effectExtent l="0" t="0" r="14605" b="4445"/>
            <wp:docPr id="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00"/>
          <w:sz w:val="28"/>
          <w:szCs w:val="28"/>
          <w:lang w:val="en-US" w:eastAsia="zh-CN"/>
        </w:rPr>
      </w:pPr>
      <w:r>
        <w:rPr>
          <w:rFonts w:hint="eastAsia"/>
          <w:color w:val="000000"/>
          <w:sz w:val="28"/>
          <w:szCs w:val="28"/>
          <w:lang w:val="en-US" w:eastAsia="zh-CN"/>
        </w:rPr>
        <w:t>Logisim 仿真与测试：</w:t>
      </w:r>
    </w:p>
    <w:p>
      <w:pPr>
        <w:rPr>
          <w:rFonts w:hint="eastAsia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3654425"/>
            <wp:effectExtent l="0" t="0" r="1270" b="3175"/>
            <wp:docPr id="5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ctrl+T 每次使时钟电位改变一次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ctrl+K 使时钟电位连续改变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Step Simulation:</w:t>
      </w:r>
    </w:p>
    <w:p>
      <w:r>
        <w:drawing>
          <wp:inline distT="0" distB="0" distL="114300" distR="114300">
            <wp:extent cx="5268595" cy="1714500"/>
            <wp:effectExtent l="0" t="0" r="4445" b="7620"/>
            <wp:docPr id="4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5269865" cy="6464935"/>
            <wp:effectExtent l="0" t="0" r="3175" b="12065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6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6578600"/>
            <wp:effectExtent l="0" t="0" r="2540" b="508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7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321050"/>
            <wp:effectExtent l="0" t="0" r="3810" b="127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看输出的wire是否确定来判断元件状态是否确定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292735</wp:posOffset>
            </wp:positionV>
            <wp:extent cx="5271770" cy="4977130"/>
            <wp:effectExtent l="0" t="0" r="1270" b="6350"/>
            <wp:wrapNone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  <w:lang w:val="en-US" w:eastAsia="zh-CN"/>
        </w:rPr>
        <w:t>子电路的调试：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一般情况下在子电路中不能直接改变输入管脚的值，但可以在子电路中直接进行修改。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ROM和RAM的使用：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899025"/>
            <wp:effectExtent l="0" t="0" r="3810" b="8255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9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v2.0 raw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认识部件：</w:t>
      </w:r>
    </w:p>
    <w:p>
      <w:r>
        <w:drawing>
          <wp:inline distT="0" distB="0" distL="114300" distR="114300">
            <wp:extent cx="5273675" cy="1292860"/>
            <wp:effectExtent l="0" t="0" r="14605" b="2540"/>
            <wp:docPr id="4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77035"/>
            <wp:effectExtent l="0" t="0" r="0" b="14605"/>
            <wp:docPr id="4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925695"/>
            <wp:effectExtent l="0" t="0" r="1905" b="12065"/>
            <wp:docPr id="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2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21275" cy="2423160"/>
            <wp:effectExtent l="0" t="0" r="14605" b="0"/>
            <wp:docPr id="6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242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52090"/>
            <wp:effectExtent l="0" t="0" r="3175" b="6350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2695" cy="1371600"/>
            <wp:effectExtent l="0" t="0" r="6985" b="0"/>
            <wp:docPr id="5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1755" cy="1303020"/>
            <wp:effectExtent l="0" t="0" r="14605" b="7620"/>
            <wp:docPr id="6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726565"/>
            <wp:effectExtent l="0" t="0" r="2540" b="10795"/>
            <wp:docPr id="6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667000"/>
            <wp:effectExtent l="0" t="0" r="1905" b="0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704975"/>
            <wp:effectExtent l="0" t="0" r="3810" b="1905"/>
            <wp:docPr id="5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319530"/>
            <wp:effectExtent l="0" t="0" r="635" b="6350"/>
            <wp:docPr id="5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13685"/>
            <wp:effectExtent l="0" t="0" r="0" b="5715"/>
            <wp:docPr id="5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171825"/>
            <wp:effectExtent l="0" t="0" r="3175" b="13335"/>
            <wp:docPr id="6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054860"/>
            <wp:effectExtent l="0" t="0" r="1270" b="2540"/>
            <wp:docPr id="56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6591300"/>
            <wp:effectExtent l="0" t="0" r="0" b="7620"/>
            <wp:docPr id="5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Logisim设计指南：</w:t>
      </w:r>
    </w:p>
    <w:p>
      <w:r>
        <w:drawing>
          <wp:inline distT="0" distB="0" distL="114300" distR="114300">
            <wp:extent cx="5269230" cy="4986020"/>
            <wp:effectExtent l="0" t="0" r="3810" b="12700"/>
            <wp:docPr id="6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8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735830"/>
            <wp:effectExtent l="0" t="0" r="2540" b="3810"/>
            <wp:docPr id="53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3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6165215"/>
            <wp:effectExtent l="0" t="0" r="14605" b="6985"/>
            <wp:docPr id="5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6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构造测试点：正数+正数、正数+负数、负数+负数、负数+正数 and 0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87657C"/>
    <w:multiLevelType w:val="singleLevel"/>
    <w:tmpl w:val="5F87657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B967AD"/>
    <w:rsid w:val="62B967AD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2018-10-26T01:41:00Z</dcterms:created>
  <dc:creator>丶DriftAway_</dc:creator>
  <cp:lastModifiedBy>丶DriftAway_</cp:lastModifiedBy>
  <dcterms:modified xsi:type="dcterms:W3CDTF">2018-10-26T01:44:41Z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